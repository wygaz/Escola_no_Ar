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9834" w14:textId="77777777" w:rsidR="00867934" w:rsidRPr="00867934" w:rsidRDefault="00867934" w:rsidP="00867934">
      <w:pPr>
        <w:jc w:val="center"/>
        <w:rPr>
          <w:b/>
          <w:bCs/>
        </w:rPr>
      </w:pPr>
      <w:r w:rsidRPr="00867934">
        <w:rPr>
          <w:b/>
          <w:bCs/>
          <w:sz w:val="26"/>
          <w:szCs w:val="26"/>
        </w:rPr>
        <w:t>PROJETO 21 – ESTRATÉGIAS PARA O MEU OBJETIVO</w:t>
      </w:r>
    </w:p>
    <w:p w14:paraId="72AFB816" w14:textId="77777777" w:rsidR="00867934" w:rsidRDefault="00867934" w:rsidP="005E3B89">
      <w:pPr>
        <w:spacing w:after="120"/>
        <w:rPr>
          <w:b/>
          <w:bCs/>
        </w:rPr>
      </w:pPr>
      <w:r w:rsidRPr="00867934">
        <w:t xml:space="preserve">Área da vida: </w:t>
      </w:r>
      <w:r w:rsidRPr="00867934">
        <w:rPr>
          <w:b/>
          <w:bCs/>
        </w:rPr>
        <w:t>«AREA»</w:t>
      </w:r>
      <w:r w:rsidR="00C45E13">
        <w:rPr>
          <w:b/>
          <w:bCs/>
        </w:rPr>
        <w:tab/>
      </w:r>
      <w:r w:rsidR="00C45E13">
        <w:rPr>
          <w:b/>
          <w:bCs/>
        </w:rPr>
        <w:tab/>
      </w:r>
      <w:r w:rsidRPr="00867934">
        <w:t xml:space="preserve">Nível: </w:t>
      </w:r>
      <w:r w:rsidRPr="00867934">
        <w:rPr>
          <w:b/>
          <w:bCs/>
        </w:rPr>
        <w:t>«NIVEL»</w:t>
      </w:r>
    </w:p>
    <w:p w14:paraId="5A3622D8" w14:textId="77777777" w:rsidR="00867934" w:rsidRDefault="00867934" w:rsidP="005E3B89">
      <w:pPr>
        <w:spacing w:after="120"/>
        <w:rPr>
          <w:b/>
          <w:bCs/>
        </w:rPr>
      </w:pPr>
      <w:r w:rsidRPr="00867934">
        <w:rPr>
          <w:b/>
          <w:bCs/>
        </w:rPr>
        <w:t>Dados do participante” e “Meu objetivo”</w:t>
      </w:r>
      <w:r>
        <w:rPr>
          <w:b/>
          <w:bCs/>
        </w:rPr>
        <w:t>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7"/>
        <w:gridCol w:w="3864"/>
      </w:tblGrid>
      <w:tr w:rsidR="002D1C8A" w14:paraId="5D6D4FF8" w14:textId="77777777" w:rsidTr="00F755D0">
        <w:trPr>
          <w:trHeight w:val="113"/>
        </w:trPr>
        <w:tc>
          <w:tcPr>
            <w:tcW w:w="9781" w:type="dxa"/>
            <w:gridSpan w:val="2"/>
          </w:tcPr>
          <w:p w14:paraId="69E3A63D" w14:textId="77777777" w:rsidR="002D1C8A" w:rsidRDefault="002D1C8A" w:rsidP="002D1C8A">
            <w:r w:rsidRPr="00436DC6">
              <w:rPr>
                <w:b/>
                <w:bCs/>
              </w:rPr>
              <w:t>Nome:</w:t>
            </w:r>
            <w:r>
              <w:rPr>
                <w:b/>
                <w:bCs/>
              </w:rPr>
              <w:t xml:space="preserve"> __________________________________________________________________</w:t>
            </w:r>
            <w:proofErr w:type="gramStart"/>
            <w:r>
              <w:rPr>
                <w:b/>
                <w:bCs/>
              </w:rPr>
              <w:t xml:space="preserve">_  </w:t>
            </w:r>
            <w:r w:rsidRPr="00436DC6">
              <w:rPr>
                <w:b/>
                <w:bCs/>
              </w:rPr>
              <w:t>Idade</w:t>
            </w:r>
            <w:proofErr w:type="gramEnd"/>
            <w:r w:rsidRPr="00436DC6">
              <w:rPr>
                <w:b/>
                <w:bCs/>
              </w:rPr>
              <w:t>:</w:t>
            </w:r>
            <w:r>
              <w:t xml:space="preserve"> _________</w:t>
            </w:r>
          </w:p>
        </w:tc>
      </w:tr>
      <w:tr w:rsidR="005E3B89" w14:paraId="5F7C5258" w14:textId="77777777" w:rsidTr="005E3B89">
        <w:trPr>
          <w:trHeight w:val="113"/>
        </w:trPr>
        <w:tc>
          <w:tcPr>
            <w:tcW w:w="5917" w:type="dxa"/>
          </w:tcPr>
          <w:p w14:paraId="45A1C6D1" w14:textId="77777777" w:rsidR="005E3B89" w:rsidRDefault="005E3B89" w:rsidP="005E3B89">
            <w:pPr>
              <w:spacing w:after="120" w:line="259" w:lineRule="auto"/>
            </w:pPr>
            <w:r w:rsidRPr="00436DC6">
              <w:rPr>
                <w:b/>
                <w:bCs/>
              </w:rPr>
              <w:t>Escola - Turma</w:t>
            </w:r>
            <w:r w:rsidRPr="00867934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____________________________________</w:t>
            </w:r>
          </w:p>
        </w:tc>
        <w:tc>
          <w:tcPr>
            <w:tcW w:w="3864" w:type="dxa"/>
            <w:vMerge w:val="restart"/>
          </w:tcPr>
          <w:p w14:paraId="6A552514" w14:textId="77777777" w:rsidR="005E3B89" w:rsidRPr="00436DC6" w:rsidRDefault="005E3B89" w:rsidP="005E3B89">
            <w:pPr>
              <w:rPr>
                <w:b/>
                <w:bCs/>
              </w:rPr>
            </w:pPr>
            <w:r w:rsidRPr="00436DC6">
              <w:rPr>
                <w:b/>
                <w:bCs/>
              </w:rPr>
              <w:t xml:space="preserve">Mentor(a): </w:t>
            </w:r>
            <w:r>
              <w:rPr>
                <w:b/>
                <w:bCs/>
              </w:rPr>
              <w:t>_________________________</w:t>
            </w:r>
            <w:r>
              <w:t xml:space="preserve"> ___________________________________</w:t>
            </w:r>
          </w:p>
        </w:tc>
      </w:tr>
      <w:tr w:rsidR="005E3B89" w14:paraId="108B3C6F" w14:textId="77777777" w:rsidTr="005E3B89">
        <w:trPr>
          <w:trHeight w:val="113"/>
        </w:trPr>
        <w:tc>
          <w:tcPr>
            <w:tcW w:w="5917" w:type="dxa"/>
          </w:tcPr>
          <w:p w14:paraId="3F6FF141" w14:textId="77777777" w:rsidR="005E3B89" w:rsidRDefault="005E3B89" w:rsidP="002D1C8A">
            <w:r>
              <w:rPr>
                <w:b/>
                <w:bCs/>
              </w:rPr>
              <w:t>_________________________________________ -_______</w:t>
            </w:r>
          </w:p>
        </w:tc>
        <w:tc>
          <w:tcPr>
            <w:tcW w:w="3864" w:type="dxa"/>
            <w:vMerge/>
          </w:tcPr>
          <w:p w14:paraId="44872B0C" w14:textId="77777777" w:rsidR="005E3B89" w:rsidRDefault="005E3B89" w:rsidP="002D1C8A">
            <w:pPr>
              <w:jc w:val="right"/>
            </w:pPr>
          </w:p>
        </w:tc>
      </w:tr>
      <w:tr w:rsidR="002D1C8A" w14:paraId="5F2323B5" w14:textId="77777777" w:rsidTr="002D1C8A">
        <w:trPr>
          <w:trHeight w:val="113"/>
        </w:trPr>
        <w:tc>
          <w:tcPr>
            <w:tcW w:w="9781" w:type="dxa"/>
            <w:gridSpan w:val="2"/>
          </w:tcPr>
          <w:p w14:paraId="489A3655" w14:textId="77777777" w:rsidR="002D1C8A" w:rsidRDefault="002D1C8A" w:rsidP="002D1C8A">
            <w:r w:rsidRPr="00436DC6">
              <w:rPr>
                <w:b/>
                <w:bCs/>
              </w:rPr>
              <w:t>Meu objetivo nesta área</w:t>
            </w:r>
            <w:r w:rsidRPr="00867934">
              <w:t xml:space="preserve"> para os próximos 21 dias</w:t>
            </w:r>
            <w:r>
              <w:t xml:space="preserve"> </w:t>
            </w:r>
            <w:r w:rsidRPr="00EF3D54">
              <w:rPr>
                <w:sz w:val="18"/>
                <w:szCs w:val="18"/>
              </w:rPr>
              <w:t>(preencha esse campo você mesmo)</w:t>
            </w:r>
            <w:r>
              <w:rPr>
                <w:sz w:val="18"/>
                <w:szCs w:val="18"/>
              </w:rPr>
              <w:t>:____________________________</w:t>
            </w:r>
            <w:r>
              <w:rPr>
                <w:sz w:val="18"/>
                <w:szCs w:val="18"/>
              </w:rPr>
              <w:br/>
              <w:t>_____________________________________________________________________________________________________________</w:t>
            </w:r>
          </w:p>
        </w:tc>
      </w:tr>
      <w:tr w:rsidR="002D1C8A" w14:paraId="5A09E52A" w14:textId="77777777" w:rsidTr="005E3B89">
        <w:trPr>
          <w:trHeight w:val="113"/>
        </w:trPr>
        <w:tc>
          <w:tcPr>
            <w:tcW w:w="5917" w:type="dxa"/>
          </w:tcPr>
          <w:p w14:paraId="621DC5DF" w14:textId="77777777" w:rsidR="002D1C8A" w:rsidRPr="00867934" w:rsidRDefault="002D1C8A" w:rsidP="002D1C8A">
            <w:r>
              <w:t>______________________________________________________</w:t>
            </w:r>
          </w:p>
        </w:tc>
        <w:tc>
          <w:tcPr>
            <w:tcW w:w="3864" w:type="dxa"/>
          </w:tcPr>
          <w:p w14:paraId="2B3CE42A" w14:textId="77777777" w:rsidR="002D1C8A" w:rsidRDefault="005E3B89" w:rsidP="002D1C8A">
            <w:r>
              <w:t>___________________________________</w:t>
            </w:r>
          </w:p>
        </w:tc>
      </w:tr>
    </w:tbl>
    <w:p w14:paraId="48A96828" w14:textId="77777777" w:rsidR="00436DC6" w:rsidRDefault="00436DC6" w:rsidP="0086793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5107"/>
        <w:gridCol w:w="2406"/>
        <w:gridCol w:w="1412"/>
      </w:tblGrid>
      <w:tr w:rsidR="00C45E13" w:rsidRPr="00DA40C7" w14:paraId="03A0E27A" w14:textId="77777777" w:rsidTr="009F439C">
        <w:tc>
          <w:tcPr>
            <w:tcW w:w="846" w:type="dxa"/>
          </w:tcPr>
          <w:p w14:paraId="260D8F97" w14:textId="6AF5E899" w:rsidR="00C45E13" w:rsidRPr="00DA40C7" w:rsidRDefault="009F439C" w:rsidP="00385B55">
            <w:pPr>
              <w:rPr>
                <w:b/>
                <w:bCs/>
              </w:rPr>
            </w:pPr>
            <w:r>
              <w:rPr>
                <w:b/>
                <w:bCs/>
              </w:rPr>
              <w:t>Opção</w:t>
            </w:r>
          </w:p>
        </w:tc>
        <w:tc>
          <w:tcPr>
            <w:tcW w:w="5107" w:type="dxa"/>
          </w:tcPr>
          <w:p w14:paraId="714A4B26" w14:textId="77777777" w:rsidR="00C45E13" w:rsidRPr="00DA40C7" w:rsidRDefault="00C45E13" w:rsidP="00385B55">
            <w:pPr>
              <w:rPr>
                <w:b/>
                <w:bCs/>
              </w:rPr>
            </w:pPr>
            <w:r w:rsidRPr="00DA40C7">
              <w:rPr>
                <w:b/>
                <w:bCs/>
              </w:rPr>
              <w:t>Estratégia</w:t>
            </w:r>
          </w:p>
        </w:tc>
        <w:tc>
          <w:tcPr>
            <w:tcW w:w="2406" w:type="dxa"/>
          </w:tcPr>
          <w:p w14:paraId="4A31F2F4" w14:textId="77777777" w:rsidR="00C45E13" w:rsidRPr="00DA40C7" w:rsidRDefault="00C45E13" w:rsidP="00385B55">
            <w:pPr>
              <w:rPr>
                <w:b/>
                <w:bCs/>
              </w:rPr>
            </w:pPr>
            <w:r w:rsidRPr="00DA40C7">
              <w:rPr>
                <w:b/>
                <w:bCs/>
              </w:rPr>
              <w:t>Frequência e duração)</w:t>
            </w:r>
          </w:p>
        </w:tc>
        <w:tc>
          <w:tcPr>
            <w:tcW w:w="1412" w:type="dxa"/>
          </w:tcPr>
          <w:p w14:paraId="7942681C" w14:textId="3C667851" w:rsidR="00C45E13" w:rsidRPr="00DA40C7" w:rsidRDefault="00C45E13" w:rsidP="00DA40C7">
            <w:pPr>
              <w:jc w:val="center"/>
              <w:rPr>
                <w:b/>
                <w:bCs/>
              </w:rPr>
            </w:pPr>
            <w:r w:rsidRPr="00DA40C7">
              <w:rPr>
                <w:b/>
                <w:bCs/>
              </w:rPr>
              <w:t>Código</w:t>
            </w:r>
          </w:p>
        </w:tc>
      </w:tr>
      <w:tr w:rsidR="00C45E13" w:rsidRPr="00DA40C7" w14:paraId="4714E0BA" w14:textId="77777777" w:rsidTr="009F439C">
        <w:tc>
          <w:tcPr>
            <w:tcW w:w="846" w:type="dxa"/>
          </w:tcPr>
          <w:p w14:paraId="4E1D0FCD" w14:textId="77777777" w:rsidR="00C45E13" w:rsidRPr="00DA40C7" w:rsidRDefault="00C45E13" w:rsidP="00385B55">
            <w:pPr>
              <w:rPr>
                <w:sz w:val="18"/>
                <w:szCs w:val="18"/>
              </w:rPr>
            </w:pPr>
          </w:p>
        </w:tc>
        <w:tc>
          <w:tcPr>
            <w:tcW w:w="5107" w:type="dxa"/>
          </w:tcPr>
          <w:p w14:paraId="4BF40F20" w14:textId="15A2758D" w:rsidR="00C45E13" w:rsidRPr="00DA40C7" w:rsidRDefault="00DA40C7" w:rsidP="00385B55">
            <w:pPr>
              <w:rPr>
                <w:sz w:val="18"/>
                <w:szCs w:val="18"/>
              </w:rPr>
            </w:pPr>
            <w:r w:rsidRPr="00DA40C7">
              <w:rPr>
                <w:sz w:val="18"/>
                <w:szCs w:val="18"/>
              </w:rPr>
              <w:fldChar w:fldCharType="begin"/>
            </w:r>
            <w:r w:rsidRPr="00DA40C7">
              <w:rPr>
                <w:sz w:val="18"/>
                <w:szCs w:val="18"/>
              </w:rPr>
              <w:instrText xml:space="preserve"> MERGEFIELD "Estrategia" </w:instrText>
            </w:r>
            <w:r w:rsidR="009F439C">
              <w:rPr>
                <w:sz w:val="18"/>
                <w:szCs w:val="18"/>
              </w:rPr>
              <w:fldChar w:fldCharType="separate"/>
            </w:r>
            <w:r w:rsidR="009F439C">
              <w:rPr>
                <w:noProof/>
                <w:sz w:val="18"/>
                <w:szCs w:val="18"/>
              </w:rPr>
              <w:t>«Estrategia»</w:t>
            </w:r>
            <w:r w:rsidRPr="00DA40C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06" w:type="dxa"/>
          </w:tcPr>
          <w:p w14:paraId="6CF52ECA" w14:textId="04BB4B60" w:rsidR="00C45E13" w:rsidRPr="00DA40C7" w:rsidRDefault="00DA40C7" w:rsidP="00385B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"Descrição_da_Dosagem" </w:instrText>
            </w:r>
            <w:r w:rsidR="009F439C">
              <w:rPr>
                <w:sz w:val="18"/>
                <w:szCs w:val="18"/>
              </w:rPr>
              <w:fldChar w:fldCharType="separate"/>
            </w:r>
            <w:r w:rsidR="009F439C">
              <w:rPr>
                <w:noProof/>
                <w:sz w:val="18"/>
                <w:szCs w:val="18"/>
              </w:rPr>
              <w:t>«Descrição_da_Dosagem»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412" w:type="dxa"/>
          </w:tcPr>
          <w:p w14:paraId="1510F85E" w14:textId="34406B42" w:rsidR="00C45E13" w:rsidRPr="00DA40C7" w:rsidRDefault="00DA40C7" w:rsidP="00DA40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"CODIGO" </w:instrText>
            </w:r>
            <w:r w:rsidR="009F439C">
              <w:rPr>
                <w:sz w:val="18"/>
                <w:szCs w:val="18"/>
              </w:rPr>
              <w:fldChar w:fldCharType="separate"/>
            </w:r>
            <w:r w:rsidR="009F439C">
              <w:rPr>
                <w:noProof/>
                <w:sz w:val="18"/>
                <w:szCs w:val="18"/>
              </w:rPr>
              <w:t>«CODIGO»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06FE0A5A" w14:textId="77777777" w:rsidR="00C45E13" w:rsidRPr="00C45E13" w:rsidRDefault="00C45E13" w:rsidP="002D1C8A">
      <w:pPr>
        <w:spacing w:before="240"/>
      </w:pPr>
      <w:r w:rsidRPr="00C45E13">
        <w:rPr>
          <w:b/>
          <w:bCs/>
        </w:rPr>
        <w:t>Das estratégias desta página, combinamos que vou praticar:</w:t>
      </w:r>
      <w:r w:rsidRPr="00C45E13">
        <w:br/>
        <w:t>( ) 3 estratégias</w:t>
      </w:r>
      <w:r w:rsidRPr="00C45E13">
        <w:t> </w:t>
      </w:r>
      <w:r w:rsidRPr="00C45E13">
        <w:t> </w:t>
      </w:r>
      <w:r w:rsidRPr="00C45E13">
        <w:t>( ) 4 estratégias</w:t>
      </w:r>
      <w:r w:rsidRPr="00C45E13">
        <w:t> </w:t>
      </w:r>
      <w:r w:rsidRPr="00C45E13">
        <w:t> </w:t>
      </w:r>
      <w:r w:rsidRPr="00C45E13">
        <w:t>( ) 5 estratégias</w:t>
      </w:r>
    </w:p>
    <w:p w14:paraId="5ADFDCCF" w14:textId="09DE2B97" w:rsidR="00C45E13" w:rsidRDefault="00C45E13" w:rsidP="00C45E13">
      <w:r w:rsidRPr="00C45E13">
        <w:rPr>
          <w:b/>
          <w:bCs/>
        </w:rPr>
        <w:t>Assinatura do participante:</w:t>
      </w:r>
      <w:r w:rsidRPr="00C45E13">
        <w:t xml:space="preserve"> _________________________________</w:t>
      </w:r>
      <w:r w:rsidR="002D1C8A">
        <w:t>_________________________________</w:t>
      </w:r>
      <w:r w:rsidRPr="00C45E13">
        <w:br/>
      </w:r>
      <w:r w:rsidRPr="00C45E13">
        <w:rPr>
          <w:b/>
          <w:bCs/>
        </w:rPr>
        <w:t>Assinatura do mentor(a):</w:t>
      </w:r>
      <w:r w:rsidRPr="00C45E13">
        <w:t xml:space="preserve"> _________________________________</w:t>
      </w:r>
      <w:r w:rsidR="002D1C8A">
        <w:t xml:space="preserve">___________   </w:t>
      </w:r>
      <w:r w:rsidR="002D1C8A" w:rsidRPr="00C45E13">
        <w:rPr>
          <w:b/>
          <w:bCs/>
        </w:rPr>
        <w:t>Data:</w:t>
      </w:r>
      <w:r w:rsidR="002D1C8A" w:rsidRPr="00C45E13">
        <w:t xml:space="preserve"> ____ / ____ / ______</w:t>
      </w:r>
      <w:r w:rsidRPr="00C45E13">
        <w:br/>
      </w:r>
    </w:p>
    <w:sectPr w:rsidR="00C45E13" w:rsidSect="006A0374">
      <w:headerReference w:type="default" r:id="rId8"/>
      <w:pgSz w:w="11906" w:h="16838"/>
      <w:pgMar w:top="1702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0E479" w14:textId="77777777" w:rsidR="00DA40C7" w:rsidRDefault="00DA40C7" w:rsidP="006A0374">
      <w:pPr>
        <w:spacing w:after="0" w:line="240" w:lineRule="auto"/>
      </w:pPr>
      <w:r>
        <w:separator/>
      </w:r>
    </w:p>
  </w:endnote>
  <w:endnote w:type="continuationSeparator" w:id="0">
    <w:p w14:paraId="56F68989" w14:textId="77777777" w:rsidR="00DA40C7" w:rsidRDefault="00DA40C7" w:rsidP="006A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DC9E5" w14:textId="77777777" w:rsidR="00DA40C7" w:rsidRDefault="00DA40C7" w:rsidP="006A0374">
      <w:pPr>
        <w:spacing w:after="0" w:line="240" w:lineRule="auto"/>
      </w:pPr>
      <w:r>
        <w:separator/>
      </w:r>
    </w:p>
  </w:footnote>
  <w:footnote w:type="continuationSeparator" w:id="0">
    <w:p w14:paraId="07560F05" w14:textId="77777777" w:rsidR="00DA40C7" w:rsidRDefault="00DA40C7" w:rsidP="006A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87589" w14:textId="77777777" w:rsidR="006A0374" w:rsidRDefault="006A0374">
    <w:pPr>
      <w:pStyle w:val="Cabealho"/>
    </w:pPr>
    <w:r>
      <w:rPr>
        <w:noProof/>
      </w:rPr>
      <w:drawing>
        <wp:inline distT="0" distB="0" distL="0" distR="0" wp14:anchorId="152A0F46" wp14:editId="0998A555">
          <wp:extent cx="6005195" cy="1134745"/>
          <wp:effectExtent l="0" t="0" r="0" b="8255"/>
          <wp:docPr id="118539148" name="Imagem 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39148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77718" cy="1148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9040A"/>
    <w:multiLevelType w:val="multilevel"/>
    <w:tmpl w:val="44E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19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Wanderley\Apps\escola_no_ar_site\apps\projeto21\Arqs_auxiliares\Projeto21_com_frequencia_de_todas_areas_com_man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migos$`"/>
    <w:dataSource r:id="rId2"/>
    <w:odso>
      <w:udl w:val="Provider=Microsoft.ACE.OLEDB.12.0;User ID=Admin;Data Source=C:\Users\Wanderley\Apps\escola_no_ar_site\apps\projeto21\Arqs_auxiliares\Projeto21_com_frequencia_de_todas_areas_com_manua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migos$"/>
      <w:src r:id="rId3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C7"/>
    <w:rsid w:val="00035152"/>
    <w:rsid w:val="000351AE"/>
    <w:rsid w:val="00050705"/>
    <w:rsid w:val="000D1EC9"/>
    <w:rsid w:val="001608D7"/>
    <w:rsid w:val="002D1C8A"/>
    <w:rsid w:val="003108CD"/>
    <w:rsid w:val="0036751B"/>
    <w:rsid w:val="00436DC6"/>
    <w:rsid w:val="00441F57"/>
    <w:rsid w:val="005633EC"/>
    <w:rsid w:val="005E3B89"/>
    <w:rsid w:val="006105F8"/>
    <w:rsid w:val="006A0374"/>
    <w:rsid w:val="006B7C3C"/>
    <w:rsid w:val="007B28E9"/>
    <w:rsid w:val="007E5CD8"/>
    <w:rsid w:val="00842C22"/>
    <w:rsid w:val="00850278"/>
    <w:rsid w:val="00867934"/>
    <w:rsid w:val="00896B18"/>
    <w:rsid w:val="008F3AE9"/>
    <w:rsid w:val="0090688B"/>
    <w:rsid w:val="009626D2"/>
    <w:rsid w:val="009F439C"/>
    <w:rsid w:val="00A74A48"/>
    <w:rsid w:val="00AE100C"/>
    <w:rsid w:val="00B31934"/>
    <w:rsid w:val="00BE3DAC"/>
    <w:rsid w:val="00C45E13"/>
    <w:rsid w:val="00CB7EA9"/>
    <w:rsid w:val="00CE347B"/>
    <w:rsid w:val="00D31DFC"/>
    <w:rsid w:val="00DA40C7"/>
    <w:rsid w:val="00EF3D54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161F5"/>
  <w15:chartTrackingRefBased/>
  <w15:docId w15:val="{2E5892D6-E4E2-425D-99A9-576EB5BE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0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0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0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0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0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02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02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0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0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0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0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0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0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02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0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02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027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50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A03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0374"/>
  </w:style>
  <w:style w:type="paragraph" w:styleId="Rodap">
    <w:name w:val="footer"/>
    <w:basedOn w:val="Normal"/>
    <w:link w:val="RodapChar"/>
    <w:uiPriority w:val="99"/>
    <w:unhideWhenUsed/>
    <w:rsid w:val="006A03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0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Wanderley\Apps\escola_no_ar_site\apps\projeto21\Arqs_auxiliares\Projeto21_com_frequencia_de_todas_areas_com_manual.xlsx" TargetMode="External"/><Relationship Id="rId2" Type="http://schemas.openxmlformats.org/officeDocument/2006/relationships/mailMergeSource" Target="file:///C:\Users\Wanderley\Apps\escola_no_ar_site\apps\projeto21\Arqs_auxiliares\Projeto21_com_frequencia_de_todas_areas_com_manual.xlsx" TargetMode="External"/><Relationship Id="rId1" Type="http://schemas.openxmlformats.org/officeDocument/2006/relationships/attachedTemplate" Target="file:///C:\Users\Wanderley\OneDrive\Documentos\Modelos%20Personalizados%20do%20Office\3-ESTRATEGIAS_POR_OBJETIV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4DDD3-337C-4635-89C2-D3B4A50CD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3-ESTRATEGIAS_POR_OBJETIVO.dotx</Template>
  <TotalTime>14</TotalTime>
  <Pages>1</Pages>
  <Words>101</Words>
  <Characters>1104</Characters>
  <Application>Microsoft Office Word</Application>
  <DocSecurity>0</DocSecurity>
  <Lines>29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</dc:creator>
  <cp:keywords/>
  <dc:description/>
  <cp:lastModifiedBy>Wanderley Gazeta</cp:lastModifiedBy>
  <cp:revision>1</cp:revision>
  <dcterms:created xsi:type="dcterms:W3CDTF">2025-11-20T21:22:00Z</dcterms:created>
  <dcterms:modified xsi:type="dcterms:W3CDTF">2025-11-20T21:38:00Z</dcterms:modified>
</cp:coreProperties>
</file>