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E633" w14:textId="77777777" w:rsidR="00850278" w:rsidRDefault="003108C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BAE67B" wp14:editId="7C17902B">
                <wp:simplePos x="0" y="0"/>
                <wp:positionH relativeFrom="margin">
                  <wp:align>center</wp:align>
                </wp:positionH>
                <wp:positionV relativeFrom="paragraph">
                  <wp:posOffset>1006475</wp:posOffset>
                </wp:positionV>
                <wp:extent cx="5514975" cy="0"/>
                <wp:effectExtent l="0" t="0" r="0" b="0"/>
                <wp:wrapNone/>
                <wp:docPr id="50140791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4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1F144" id="Conector reto 7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9.25pt" to="434.25pt,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" strokecolor="#aeaaaa [241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4C78B2D6" wp14:editId="4D719654">
            <wp:extent cx="5400040" cy="1115695"/>
            <wp:effectExtent l="0" t="0" r="0" b="8255"/>
            <wp:docPr id="1983564790" name="Imagem 6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64790" name="Imagem 6" descr="Interface gráfica do usuário, Text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05E2" w14:textId="77777777" w:rsidR="00886E02" w:rsidRPr="00886E02" w:rsidRDefault="00886E02" w:rsidP="00886E02">
      <w:pPr>
        <w:jc w:val="center"/>
        <w:rPr>
          <w:sz w:val="30"/>
          <w:szCs w:val="30"/>
        </w:rPr>
      </w:pPr>
      <w:r w:rsidRPr="00886E02">
        <w:rPr>
          <w:b/>
          <w:bCs/>
          <w:sz w:val="30"/>
          <w:szCs w:val="30"/>
        </w:rPr>
        <w:t>MEU PROJETO 21</w:t>
      </w:r>
      <w:r w:rsidRPr="00886E02">
        <w:rPr>
          <w:sz w:val="30"/>
          <w:szCs w:val="30"/>
        </w:rPr>
        <w:br/>
        <w:t>Jornada de 21 dias com o Guia de Descoberta</w:t>
      </w:r>
    </w:p>
    <w:p w14:paraId="472814E5" w14:textId="77777777" w:rsidR="00886E02" w:rsidRPr="00886E02" w:rsidRDefault="00886E02" w:rsidP="00886E02">
      <w:pPr>
        <w:jc w:val="center"/>
        <w:rPr>
          <w:sz w:val="28"/>
          <w:szCs w:val="28"/>
        </w:rPr>
      </w:pPr>
      <w:r w:rsidRPr="00886E02">
        <w:rPr>
          <w:sz w:val="28"/>
          <w:szCs w:val="28"/>
        </w:rPr>
        <w:t>“Pequenos passos, grandes mudanças.”</w:t>
      </w:r>
    </w:p>
    <w:sectPr w:rsidR="00886E02" w:rsidRPr="00886E02" w:rsidSect="00886E02">
      <w:pgSz w:w="11906" w:h="16838" w:code="9"/>
      <w:pgMar w:top="1418" w:right="1701" w:bottom="1418" w:left="1701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02"/>
    <w:rsid w:val="00035152"/>
    <w:rsid w:val="000351AE"/>
    <w:rsid w:val="000D1EC9"/>
    <w:rsid w:val="001608D7"/>
    <w:rsid w:val="003108CD"/>
    <w:rsid w:val="003A535B"/>
    <w:rsid w:val="00441F57"/>
    <w:rsid w:val="006105F8"/>
    <w:rsid w:val="006B7C3C"/>
    <w:rsid w:val="007B28E9"/>
    <w:rsid w:val="007E5CD8"/>
    <w:rsid w:val="00850278"/>
    <w:rsid w:val="00886E02"/>
    <w:rsid w:val="008F3AE9"/>
    <w:rsid w:val="0090688B"/>
    <w:rsid w:val="009626D2"/>
    <w:rsid w:val="00976ADE"/>
    <w:rsid w:val="00A15791"/>
    <w:rsid w:val="00A74A48"/>
    <w:rsid w:val="00AE100C"/>
    <w:rsid w:val="00B31934"/>
    <w:rsid w:val="00BB09EA"/>
    <w:rsid w:val="00CB7EA9"/>
    <w:rsid w:val="00D31DFC"/>
    <w:rsid w:val="00F2220B"/>
    <w:rsid w:val="00F32ACB"/>
    <w:rsid w:val="00FB5A31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6CA08"/>
  <w15:chartTrackingRefBased/>
  <w15:docId w15:val="{CF38740F-4869-4EE0-B5E7-BEE8AB11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0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0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0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0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0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0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0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0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0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0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0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0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02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02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0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0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0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0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0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0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0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0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0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0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0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02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0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02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027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850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derley\OneDrive\Documentos\Modelos%20Personalizados%20do%20Office\Modelo_Escola_no_Ar_Timbrad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Modelo_Escola_no_Ar_Timbrado.dotx</Template>
  <TotalTime>142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</dc:creator>
  <cp:keywords/>
  <dc:description/>
  <cp:lastModifiedBy>Wanderley Gazeta</cp:lastModifiedBy>
  <cp:revision>3</cp:revision>
  <dcterms:created xsi:type="dcterms:W3CDTF">2025-11-20T15:27:00Z</dcterms:created>
  <dcterms:modified xsi:type="dcterms:W3CDTF">2025-11-20T17:46:00Z</dcterms:modified>
</cp:coreProperties>
</file>