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AE633" w14:textId="77777777" w:rsidR="00850278" w:rsidRDefault="003108C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BAE67B" wp14:editId="7C17902B">
                <wp:simplePos x="0" y="0"/>
                <wp:positionH relativeFrom="margin">
                  <wp:align>center</wp:align>
                </wp:positionH>
                <wp:positionV relativeFrom="paragraph">
                  <wp:posOffset>1006475</wp:posOffset>
                </wp:positionV>
                <wp:extent cx="5514975" cy="0"/>
                <wp:effectExtent l="0" t="0" r="0" b="0"/>
                <wp:wrapNone/>
                <wp:docPr id="501407917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149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ACC9AD" id="Conector reto 7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79.25pt" to="434.25pt,7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" strokecolor="#aeaaaa [241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4C78B2D6" wp14:editId="4D719654">
            <wp:extent cx="5400040" cy="1115695"/>
            <wp:effectExtent l="0" t="0" r="0" b="8255"/>
            <wp:docPr id="1983564790" name="Imagem 6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64790" name="Imagem 6" descr="Interface gráfica do usuário, Texto&#10;&#10;O conteúdo gerado por IA pode estar incorre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05E2" w14:textId="77777777" w:rsidR="00886E02" w:rsidRPr="00886E02" w:rsidRDefault="00886E02" w:rsidP="00886E02">
      <w:pPr>
        <w:jc w:val="center"/>
        <w:rPr>
          <w:sz w:val="30"/>
          <w:szCs w:val="30"/>
        </w:rPr>
      </w:pPr>
      <w:r w:rsidRPr="00886E02">
        <w:rPr>
          <w:b/>
          <w:bCs/>
          <w:sz w:val="30"/>
          <w:szCs w:val="30"/>
        </w:rPr>
        <w:t>MEU PROJETO 21</w:t>
      </w:r>
      <w:r w:rsidRPr="00886E02">
        <w:rPr>
          <w:sz w:val="30"/>
          <w:szCs w:val="30"/>
        </w:rPr>
        <w:br/>
        <w:t>Jornada de 21 dias com o Guia de Descoberta</w:t>
      </w:r>
    </w:p>
    <w:p w14:paraId="472814E5" w14:textId="77777777" w:rsidR="00886E02" w:rsidRPr="00886E02" w:rsidRDefault="00886E02" w:rsidP="00886E02">
      <w:pPr>
        <w:jc w:val="center"/>
        <w:rPr>
          <w:sz w:val="28"/>
          <w:szCs w:val="28"/>
        </w:rPr>
      </w:pPr>
      <w:r w:rsidRPr="00886E02">
        <w:rPr>
          <w:sz w:val="28"/>
          <w:szCs w:val="28"/>
        </w:rPr>
        <w:t>“Pequenos passos, grandes mudanças.”</w:t>
      </w:r>
    </w:p>
    <w:tbl>
      <w:tblPr>
        <w:tblStyle w:val="Tabelacomgrade"/>
        <w:tblW w:w="0" w:type="auto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Look w:val="04A0" w:firstRow="1" w:lastRow="0" w:firstColumn="1" w:lastColumn="0" w:noHBand="0" w:noVBand="1"/>
      </w:tblPr>
      <w:tblGrid>
        <w:gridCol w:w="2689"/>
        <w:gridCol w:w="5805"/>
      </w:tblGrid>
      <w:tr w:rsidR="00886E02" w14:paraId="7EF38B51" w14:textId="77777777" w:rsidTr="00BB09EA">
        <w:tc>
          <w:tcPr>
            <w:tcW w:w="8494" w:type="dxa"/>
            <w:gridSpan w:val="2"/>
          </w:tcPr>
          <w:p w14:paraId="186BE9C3" w14:textId="7923FFB2" w:rsidR="00886E02" w:rsidRPr="00886E02" w:rsidRDefault="00886E02" w:rsidP="00BB09EA">
            <w:pPr>
              <w:spacing w:before="120" w:after="120"/>
              <w:jc w:val="center"/>
              <w:rPr>
                <w:b/>
                <w:bCs/>
              </w:rPr>
            </w:pPr>
            <w:r w:rsidRPr="00886E02">
              <w:rPr>
                <w:b/>
                <w:bCs/>
                <w:sz w:val="26"/>
                <w:szCs w:val="26"/>
              </w:rPr>
              <w:t>Meus dados</w:t>
            </w:r>
          </w:p>
        </w:tc>
      </w:tr>
      <w:tr w:rsidR="00886E02" w14:paraId="246609B4" w14:textId="77777777" w:rsidTr="00BB09EA">
        <w:tc>
          <w:tcPr>
            <w:tcW w:w="2689" w:type="dxa"/>
          </w:tcPr>
          <w:p w14:paraId="6034AC71" w14:textId="7927C2EC" w:rsidR="00886E02" w:rsidRDefault="00886E02" w:rsidP="00BB09EA">
            <w:pPr>
              <w:spacing w:before="120" w:after="120"/>
            </w:pPr>
            <w:r w:rsidRPr="00886E02">
              <w:t>Nome:</w:t>
            </w:r>
          </w:p>
        </w:tc>
        <w:tc>
          <w:tcPr>
            <w:tcW w:w="5805" w:type="dxa"/>
          </w:tcPr>
          <w:p w14:paraId="5FC85B5E" w14:textId="77777777" w:rsidR="00886E02" w:rsidRDefault="00886E02" w:rsidP="00BB09EA">
            <w:pPr>
              <w:spacing w:before="120" w:after="120"/>
            </w:pPr>
          </w:p>
        </w:tc>
      </w:tr>
      <w:tr w:rsidR="00886E02" w14:paraId="1988AB8A" w14:textId="77777777" w:rsidTr="00BB09EA">
        <w:tc>
          <w:tcPr>
            <w:tcW w:w="2689" w:type="dxa"/>
          </w:tcPr>
          <w:p w14:paraId="798F0F16" w14:textId="4A64FCE8" w:rsidR="00886E02" w:rsidRDefault="00886E02" w:rsidP="00BB09EA">
            <w:pPr>
              <w:spacing w:before="120" w:after="120"/>
            </w:pPr>
            <w:r w:rsidRPr="00886E02">
              <w:t>Idade:</w:t>
            </w:r>
          </w:p>
        </w:tc>
        <w:tc>
          <w:tcPr>
            <w:tcW w:w="5805" w:type="dxa"/>
          </w:tcPr>
          <w:p w14:paraId="0042B0E3" w14:textId="77777777" w:rsidR="00886E02" w:rsidRDefault="00886E02" w:rsidP="00BB09EA">
            <w:pPr>
              <w:spacing w:before="120" w:after="120"/>
            </w:pPr>
          </w:p>
        </w:tc>
      </w:tr>
      <w:tr w:rsidR="00886E02" w14:paraId="71260442" w14:textId="77777777" w:rsidTr="00BB09EA">
        <w:tc>
          <w:tcPr>
            <w:tcW w:w="2689" w:type="dxa"/>
          </w:tcPr>
          <w:p w14:paraId="2B299405" w14:textId="3D74AF63" w:rsidR="00886E02" w:rsidRDefault="00886E02" w:rsidP="00BB09EA">
            <w:pPr>
              <w:spacing w:before="120" w:after="120"/>
            </w:pPr>
            <w:r w:rsidRPr="00886E02">
              <w:t>Escola / Turma</w:t>
            </w:r>
          </w:p>
        </w:tc>
        <w:tc>
          <w:tcPr>
            <w:tcW w:w="5805" w:type="dxa"/>
          </w:tcPr>
          <w:p w14:paraId="75203F37" w14:textId="77777777" w:rsidR="00886E02" w:rsidRDefault="00886E02" w:rsidP="00BB09EA">
            <w:pPr>
              <w:spacing w:before="120" w:after="120"/>
            </w:pPr>
          </w:p>
        </w:tc>
      </w:tr>
      <w:tr w:rsidR="00886E02" w14:paraId="58CDF503" w14:textId="77777777" w:rsidTr="00BB09EA">
        <w:tc>
          <w:tcPr>
            <w:tcW w:w="2689" w:type="dxa"/>
          </w:tcPr>
          <w:p w14:paraId="5A7E4BBD" w14:textId="4C10051E" w:rsidR="00886E02" w:rsidRDefault="00886E02" w:rsidP="00BB09EA">
            <w:pPr>
              <w:spacing w:before="120" w:after="120"/>
            </w:pPr>
            <w:r w:rsidRPr="00886E02">
              <w:t>Cidade</w:t>
            </w:r>
          </w:p>
        </w:tc>
        <w:tc>
          <w:tcPr>
            <w:tcW w:w="5805" w:type="dxa"/>
          </w:tcPr>
          <w:p w14:paraId="3A2C83ED" w14:textId="77777777" w:rsidR="00886E02" w:rsidRDefault="00886E02" w:rsidP="00BB09EA">
            <w:pPr>
              <w:spacing w:before="120" w:after="120"/>
            </w:pPr>
          </w:p>
        </w:tc>
      </w:tr>
      <w:tr w:rsidR="00886E02" w14:paraId="1EAAD4A5" w14:textId="77777777" w:rsidTr="00BB09EA">
        <w:tc>
          <w:tcPr>
            <w:tcW w:w="2689" w:type="dxa"/>
          </w:tcPr>
          <w:p w14:paraId="703D4CBA" w14:textId="7F04BCFD" w:rsidR="00886E02" w:rsidRDefault="00886E02" w:rsidP="00BB09EA">
            <w:pPr>
              <w:spacing w:before="120" w:after="120"/>
            </w:pPr>
            <w:r w:rsidRPr="00886E02">
              <w:t>Mentor(a)</w:t>
            </w:r>
          </w:p>
        </w:tc>
        <w:tc>
          <w:tcPr>
            <w:tcW w:w="5805" w:type="dxa"/>
          </w:tcPr>
          <w:p w14:paraId="7AB57733" w14:textId="77777777" w:rsidR="00886E02" w:rsidRDefault="00886E02" w:rsidP="00BB09EA">
            <w:pPr>
              <w:spacing w:before="120" w:after="120"/>
            </w:pPr>
          </w:p>
        </w:tc>
      </w:tr>
      <w:tr w:rsidR="00886E02" w14:paraId="1FEEA76B" w14:textId="77777777" w:rsidTr="00BB09EA">
        <w:tc>
          <w:tcPr>
            <w:tcW w:w="2689" w:type="dxa"/>
          </w:tcPr>
          <w:p w14:paraId="127B0E9C" w14:textId="0D618412" w:rsidR="00886E02" w:rsidRDefault="00886E02" w:rsidP="00BB09EA">
            <w:pPr>
              <w:spacing w:before="120" w:after="120"/>
            </w:pPr>
            <w:r w:rsidRPr="00886E02">
              <w:t>Responsável:</w:t>
            </w:r>
          </w:p>
        </w:tc>
        <w:tc>
          <w:tcPr>
            <w:tcW w:w="5805" w:type="dxa"/>
          </w:tcPr>
          <w:p w14:paraId="15EC2907" w14:textId="77777777" w:rsidR="00886E02" w:rsidRDefault="00886E02" w:rsidP="00BB09EA">
            <w:pPr>
              <w:spacing w:before="120" w:after="120"/>
            </w:pPr>
          </w:p>
        </w:tc>
      </w:tr>
      <w:tr w:rsidR="00886E02" w14:paraId="6B106F54" w14:textId="77777777" w:rsidTr="00BB09EA">
        <w:tc>
          <w:tcPr>
            <w:tcW w:w="2689" w:type="dxa"/>
          </w:tcPr>
          <w:p w14:paraId="4EE5DF5B" w14:textId="7FCF622A" w:rsidR="00886E02" w:rsidRDefault="00886E02" w:rsidP="00BB09EA">
            <w:pPr>
              <w:spacing w:before="120" w:after="120"/>
            </w:pPr>
            <w:r w:rsidRPr="00886E02">
              <w:t>Data de início:</w:t>
            </w:r>
          </w:p>
        </w:tc>
        <w:tc>
          <w:tcPr>
            <w:tcW w:w="5805" w:type="dxa"/>
          </w:tcPr>
          <w:p w14:paraId="63B67E19" w14:textId="77777777" w:rsidR="00886E02" w:rsidRDefault="00886E02" w:rsidP="00BB09EA">
            <w:pPr>
              <w:spacing w:before="120" w:after="120"/>
            </w:pPr>
          </w:p>
        </w:tc>
      </w:tr>
      <w:tr w:rsidR="00886E02" w14:paraId="52AF1C18" w14:textId="77777777" w:rsidTr="00BB09EA">
        <w:tc>
          <w:tcPr>
            <w:tcW w:w="2689" w:type="dxa"/>
          </w:tcPr>
          <w:p w14:paraId="5676F28F" w14:textId="34AE7E8C" w:rsidR="00886E02" w:rsidRDefault="00886E02" w:rsidP="00BB09EA">
            <w:pPr>
              <w:spacing w:before="120" w:after="120"/>
            </w:pPr>
            <w:r w:rsidRPr="00886E02">
              <w:t>Data prevista de conclusão:</w:t>
            </w:r>
          </w:p>
        </w:tc>
        <w:tc>
          <w:tcPr>
            <w:tcW w:w="5805" w:type="dxa"/>
          </w:tcPr>
          <w:p w14:paraId="2C4448F1" w14:textId="77777777" w:rsidR="00886E02" w:rsidRDefault="00886E02" w:rsidP="00BB09EA">
            <w:pPr>
              <w:spacing w:before="120" w:after="120"/>
            </w:pPr>
          </w:p>
        </w:tc>
      </w:tr>
    </w:tbl>
    <w:p w14:paraId="6494D55A" w14:textId="77777777" w:rsidR="00886E02" w:rsidRDefault="00886E02"/>
    <w:p w14:paraId="77CDF848" w14:textId="7491F646" w:rsidR="00CB7EA9" w:rsidRDefault="00886E02">
      <w:r w:rsidRPr="00886E02">
        <w:t>Nesta jornada de 21 dias, vou focar em objetivos reais para minha vida,</w:t>
      </w:r>
      <w:r w:rsidRPr="00886E02">
        <w:br/>
        <w:t>começando por pequenos hábitos que posso praticar todos os dias.</w:t>
      </w:r>
      <w:r w:rsidRPr="00886E02">
        <w:br/>
        <w:t>Quero crescer em equilíbrio: na família, na escola, com os amigos,</w:t>
      </w:r>
      <w:r w:rsidRPr="00886E02">
        <w:br/>
        <w:t>na comunidade, na igreja e comigo mesmo.</w:t>
      </w:r>
    </w:p>
    <w:p w14:paraId="4F740F73" w14:textId="77777777" w:rsidR="00886E02" w:rsidRDefault="00886E02"/>
    <w:p w14:paraId="30F24996" w14:textId="77777777" w:rsidR="00886E02" w:rsidRDefault="00886E02"/>
    <w:p w14:paraId="77A1C4EA" w14:textId="77777777" w:rsidR="00886E02" w:rsidRDefault="00886E02"/>
    <w:p w14:paraId="34130E06" w14:textId="77777777" w:rsidR="00886E02" w:rsidRDefault="00886E02"/>
    <w:p w14:paraId="5CF590B9" w14:textId="77777777" w:rsidR="00886E02" w:rsidRDefault="00886E02"/>
    <w:p w14:paraId="03AE8F9B" w14:textId="77777777" w:rsidR="00886E02" w:rsidRDefault="00886E02">
      <w:pPr>
        <w:rPr>
          <w:b/>
          <w:bCs/>
        </w:rPr>
      </w:pPr>
      <w:r w:rsidRPr="00886E02">
        <w:rPr>
          <w:b/>
          <w:bCs/>
        </w:rPr>
        <w:t>Assinatura do participante: ____________________________</w:t>
      </w:r>
    </w:p>
    <w:p w14:paraId="1C94C252" w14:textId="6E490E18" w:rsidR="00886E02" w:rsidRDefault="00886E02">
      <w:r w:rsidRPr="00886E02">
        <w:rPr>
          <w:b/>
          <w:bCs/>
        </w:rPr>
        <w:t>Assinatura do mentor(a): ______________________________</w:t>
      </w:r>
    </w:p>
    <w:sectPr w:rsidR="00886E02" w:rsidSect="00886E02">
      <w:pgSz w:w="11906" w:h="16838" w:code="9"/>
      <w:pgMar w:top="1418" w:right="1701" w:bottom="1418" w:left="1701" w:header="709" w:footer="709" w:gutter="0"/>
      <w:cols w:space="708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E02"/>
    <w:rsid w:val="00035152"/>
    <w:rsid w:val="000351AE"/>
    <w:rsid w:val="000D1EC9"/>
    <w:rsid w:val="001608D7"/>
    <w:rsid w:val="003108CD"/>
    <w:rsid w:val="00441F57"/>
    <w:rsid w:val="006105F8"/>
    <w:rsid w:val="006B7C3C"/>
    <w:rsid w:val="007B28E9"/>
    <w:rsid w:val="007E5CD8"/>
    <w:rsid w:val="00850278"/>
    <w:rsid w:val="00886E02"/>
    <w:rsid w:val="008F3AE9"/>
    <w:rsid w:val="0090688B"/>
    <w:rsid w:val="009626D2"/>
    <w:rsid w:val="00976ADE"/>
    <w:rsid w:val="00A74A48"/>
    <w:rsid w:val="00AE100C"/>
    <w:rsid w:val="00B31934"/>
    <w:rsid w:val="00BB09EA"/>
    <w:rsid w:val="00CB7EA9"/>
    <w:rsid w:val="00D31DFC"/>
    <w:rsid w:val="00F2220B"/>
    <w:rsid w:val="00FB5A31"/>
    <w:rsid w:val="00FC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6CA08"/>
  <w15:chartTrackingRefBased/>
  <w15:docId w15:val="{CF38740F-4869-4EE0-B5E7-BEE8AB117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50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0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02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0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02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0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0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0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0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02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02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02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027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027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0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0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0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0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0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0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0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0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0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0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0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027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02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027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0278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850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anderley\OneDrive\Documentos\Modelos%20Personalizados%20do%20Office\Modelo_Escola_no_Ar_Timbrad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Modelo_Escola_no_Ar_Timbrado.dotx</Template>
  <TotalTime>113</TotalTime>
  <Pages>1</Pages>
  <Words>92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Wanderley</dc:creator>
  <cp:keywords/>
  <dc:description/>
  <cp:lastModifiedBy>Wanderley Gazeta</cp:lastModifiedBy>
  <cp:revision>1</cp:revision>
  <dcterms:created xsi:type="dcterms:W3CDTF">2025-11-20T13:31:00Z</dcterms:created>
  <dcterms:modified xsi:type="dcterms:W3CDTF">2025-11-20T15:24:00Z</dcterms:modified>
</cp:coreProperties>
</file>